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0F58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6A4AA1EC" wp14:editId="2A88726D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34E83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1901070A" w14:textId="77777777" w:rsidTr="00AD0D32">
        <w:trPr>
          <w:trHeight w:val="2880"/>
        </w:trPr>
        <w:tc>
          <w:tcPr>
            <w:tcW w:w="2610" w:type="dxa"/>
            <w:gridSpan w:val="5"/>
          </w:tcPr>
          <w:p w14:paraId="44A88054" w14:textId="45F139EE" w:rsidR="00AD0D32" w:rsidRDefault="00DB62D8" w:rsidP="00667329">
            <w:r>
              <w:rPr>
                <w:noProof/>
              </w:rPr>
              <w:drawing>
                <wp:inline distT="0" distB="0" distL="0" distR="0" wp14:anchorId="52482A2A" wp14:editId="16BECF16">
                  <wp:extent cx="1638300" cy="1670685"/>
                  <wp:effectExtent l="0" t="0" r="0" b="5715"/>
                  <wp:docPr id="1091009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009943" name="Picture 109100994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0F4FFCCC" w14:textId="23B9D786" w:rsidR="00AD0D32" w:rsidRDefault="00DB62D8" w:rsidP="006D4993">
            <w:pPr>
              <w:pStyle w:val="Title"/>
              <w:spacing w:after="0"/>
              <w:ind w:left="720"/>
            </w:pPr>
            <w:r w:rsidRPr="00DB62D8">
              <w:t>NARDOS BEHAILU</w:t>
            </w:r>
          </w:p>
          <w:p w14:paraId="0AA1CF44" w14:textId="21158EC7" w:rsidR="00AD0D32" w:rsidRDefault="00DB62D8" w:rsidP="006D4993">
            <w:pPr>
              <w:pStyle w:val="Subtitle"/>
              <w:ind w:left="720"/>
            </w:pPr>
            <w:r w:rsidRPr="00DB62D8">
              <w:t>[</w:t>
            </w:r>
            <w:r>
              <w:t>Dessie</w:t>
            </w:r>
            <w:r w:rsidRPr="00DB62D8">
              <w:t xml:space="preserve">, </w:t>
            </w:r>
            <w:r>
              <w:t>Ethiopia</w:t>
            </w:r>
            <w:r w:rsidRPr="00DB62D8">
              <w:t>] | [</w:t>
            </w:r>
            <w:r>
              <w:t>+251976593965</w:t>
            </w:r>
            <w:r w:rsidRPr="00DB62D8">
              <w:t>] | [</w:t>
            </w:r>
            <w:r>
              <w:t>johnneah124@gmail.com</w:t>
            </w:r>
            <w:r w:rsidRPr="00DB62D8">
              <w:t>] | [Your Portfolio/LinkedIn</w:t>
            </w:r>
            <w:r w:rsidR="006D4993">
              <w:t xml:space="preserve">: </w:t>
            </w:r>
            <w:r w:rsidR="006D4993" w:rsidRPr="006D4993">
              <w:t>https://www.linkedin.com/in/nardos-behailu-775751390/</w:t>
            </w:r>
            <w:r w:rsidRPr="00DB62D8">
              <w:t>]</w:t>
            </w:r>
          </w:p>
          <w:p w14:paraId="7C991D2B" w14:textId="770AEBD2" w:rsidR="00AD0D32" w:rsidRDefault="00791CAA" w:rsidP="006D4993">
            <w:pPr>
              <w:ind w:left="720"/>
            </w:pPr>
            <w:r w:rsidRPr="00791CAA">
              <w:t>Aspiring Information Systems professional (Class of 2026) with experience in full-stack development and foundational cybersecurity. Passionate about building secure, efficient, and user-friendly digital solutions.</w:t>
            </w:r>
          </w:p>
        </w:tc>
      </w:tr>
      <w:tr w:rsidR="00667329" w14:paraId="2A0F6F77" w14:textId="77777777" w:rsidTr="00667329">
        <w:trPr>
          <w:trHeight w:val="900"/>
        </w:trPr>
        <w:tc>
          <w:tcPr>
            <w:tcW w:w="10080" w:type="dxa"/>
            <w:gridSpan w:val="8"/>
          </w:tcPr>
          <w:p w14:paraId="5777CD65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D49866404715482CB65968893124E025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126A59BD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08609260" w14:textId="6C1DCE5E" w:rsidR="00667329" w:rsidRDefault="00FF3FC7" w:rsidP="00FF3FC7">
            <w:pPr>
              <w:pStyle w:val="Heading3"/>
            </w:pPr>
            <w:r>
              <w:t>June 01 2025</w:t>
            </w:r>
          </w:p>
          <w:p w14:paraId="0CD50B59" w14:textId="18E939CA" w:rsidR="00FF3FC7" w:rsidRDefault="00FF3FC7" w:rsidP="00FF3FC7">
            <w:pPr>
              <w:pStyle w:val="Heading3"/>
            </w:pPr>
            <w:r>
              <w:t>Aug  30 2025</w:t>
            </w:r>
          </w:p>
          <w:p w14:paraId="39EDBB83" w14:textId="43417FFA" w:rsidR="00FF3FC7" w:rsidRPr="005579C9" w:rsidRDefault="00FF3FC7" w:rsidP="00FF3FC7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703F66D4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5098BE9" wp14:editId="1A493972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38EF183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B58D5D7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2A1078A4" w14:textId="243764EF" w:rsidR="00667329" w:rsidRPr="004823C2" w:rsidRDefault="00FF3FC7" w:rsidP="00667329">
            <w:pPr>
              <w:pStyle w:val="Heading2"/>
            </w:pPr>
            <w:r>
              <w:t>Intern – ethio telecom</w:t>
            </w:r>
          </w:p>
          <w:p w14:paraId="493749AD" w14:textId="064AAA02" w:rsidR="00667329" w:rsidRDefault="00667329" w:rsidP="00FF3FC7"/>
          <w:p w14:paraId="1D6DA9CF" w14:textId="1DB339D6" w:rsidR="00FF3FC7" w:rsidRPr="00FF3FC7" w:rsidRDefault="00FF3FC7" w:rsidP="00FF3FC7">
            <w:pPr>
              <w:pStyle w:val="ListParagraph"/>
              <w:numPr>
                <w:ilvl w:val="0"/>
                <w:numId w:val="4"/>
              </w:numPr>
            </w:pPr>
            <w:r w:rsidRPr="00FF3FC7">
              <w:t>Gained hands-on experience in IT systems and network management.</w:t>
            </w:r>
          </w:p>
          <w:p w14:paraId="13182AB7" w14:textId="0A74478D" w:rsidR="00FF3FC7" w:rsidRPr="00FF3FC7" w:rsidRDefault="00FF3FC7" w:rsidP="00FF3FC7">
            <w:pPr>
              <w:pStyle w:val="ListParagraph"/>
              <w:numPr>
                <w:ilvl w:val="0"/>
                <w:numId w:val="4"/>
              </w:numPr>
            </w:pPr>
            <w:r w:rsidRPr="00FF3FC7">
              <w:t>Assisted in troubleshooting and maintaining internal systems.</w:t>
            </w:r>
          </w:p>
          <w:p w14:paraId="212B7105" w14:textId="280E806F" w:rsidR="00FF3FC7" w:rsidRPr="00FF3FC7" w:rsidRDefault="00FF3FC7" w:rsidP="00FF3FC7">
            <w:pPr>
              <w:pStyle w:val="ListParagraph"/>
              <w:numPr>
                <w:ilvl w:val="0"/>
                <w:numId w:val="4"/>
              </w:numPr>
            </w:pPr>
            <w:r w:rsidRPr="00FF3FC7">
              <w:t>Supported the team in data management and basic cybersecurity tasks.</w:t>
            </w:r>
          </w:p>
          <w:p w14:paraId="3B10E693" w14:textId="5F276B42" w:rsidR="00FF3FC7" w:rsidRDefault="00FF3FC7" w:rsidP="00FF3FC7"/>
        </w:tc>
      </w:tr>
      <w:tr w:rsidR="00667329" w14:paraId="17D342DD" w14:textId="77777777" w:rsidTr="00667329">
        <w:trPr>
          <w:trHeight w:val="900"/>
        </w:trPr>
        <w:tc>
          <w:tcPr>
            <w:tcW w:w="1260" w:type="dxa"/>
            <w:vMerge/>
          </w:tcPr>
          <w:p w14:paraId="15017451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3D7F3EE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3EB5ED9E" w14:textId="77777777" w:rsidR="00667329" w:rsidRDefault="00667329" w:rsidP="009C2411"/>
        </w:tc>
        <w:tc>
          <w:tcPr>
            <w:tcW w:w="180" w:type="dxa"/>
          </w:tcPr>
          <w:p w14:paraId="64699F7C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3185720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19E5379A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1EB8E2C4" w14:textId="35FA2D21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8897EB667AA74B848244DA0494F07DFE"/>
                </w:placeholder>
                <w15:appearance w15:val="hidden"/>
              </w:sdtPr>
              <w:sdtContent>
                <w:r w:rsidR="00FF3FC7">
                  <w:t>Mar 2025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35E041CF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62D8F0D" wp14:editId="1CD5A7E3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EEC832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7497C69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5936BCA8" w14:textId="7717C35A" w:rsidR="00667329" w:rsidRPr="004823C2" w:rsidRDefault="00862DF4" w:rsidP="00667329">
            <w:pPr>
              <w:pStyle w:val="Heading2"/>
            </w:pPr>
            <w:r>
              <w:t>Personal and group projects – bahirdar university</w:t>
            </w:r>
          </w:p>
          <w:p w14:paraId="13937DCF" w14:textId="4A936EC5" w:rsidR="00862DF4" w:rsidRPr="00862DF4" w:rsidRDefault="00862DF4" w:rsidP="00862DF4">
            <w:pPr>
              <w:pStyle w:val="ListParagraph"/>
              <w:numPr>
                <w:ilvl w:val="0"/>
                <w:numId w:val="5"/>
              </w:numPr>
            </w:pPr>
            <w:r w:rsidRPr="00862DF4">
              <w:t>Developed a [</w:t>
            </w:r>
            <w:r>
              <w:t>mobile application/</w:t>
            </w:r>
            <w:r w:rsidRPr="00862DF4">
              <w:t xml:space="preserve"> web application / database system / cybersecurity tool].</w:t>
            </w:r>
          </w:p>
          <w:p w14:paraId="1C4E3CBA" w14:textId="47A635EC" w:rsidR="00862DF4" w:rsidRPr="00862DF4" w:rsidRDefault="00862DF4" w:rsidP="00862DF4">
            <w:pPr>
              <w:pStyle w:val="ListParagraph"/>
              <w:numPr>
                <w:ilvl w:val="0"/>
                <w:numId w:val="5"/>
              </w:numPr>
            </w:pPr>
            <w:r w:rsidRPr="00862DF4">
              <w:t xml:space="preserve">Implemented [technologies used: React, Node.js, MySQL, </w:t>
            </w:r>
            <w:r>
              <w:t xml:space="preserve">Flutter </w:t>
            </w:r>
            <w:r w:rsidRPr="00862DF4">
              <w:t>etc.].</w:t>
            </w:r>
          </w:p>
          <w:p w14:paraId="007C6CD6" w14:textId="261B79B0" w:rsidR="00862DF4" w:rsidRPr="00862DF4" w:rsidRDefault="00862DF4" w:rsidP="00862DF4">
            <w:pPr>
              <w:pStyle w:val="ListParagraph"/>
              <w:numPr>
                <w:ilvl w:val="0"/>
                <w:numId w:val="5"/>
              </w:numPr>
            </w:pPr>
            <w:r w:rsidRPr="00862DF4">
              <w:t>Achieved [results/impact, e.g., “Improved data processing efficiency by 15%”].</w:t>
            </w:r>
          </w:p>
          <w:p w14:paraId="5842E8AE" w14:textId="3BB4A1AA" w:rsidR="00667329" w:rsidRPr="005579C9" w:rsidRDefault="00667329" w:rsidP="00862DF4"/>
        </w:tc>
      </w:tr>
      <w:tr w:rsidR="00667329" w14:paraId="32D24BC5" w14:textId="77777777" w:rsidTr="00667329">
        <w:trPr>
          <w:trHeight w:val="783"/>
        </w:trPr>
        <w:tc>
          <w:tcPr>
            <w:tcW w:w="1260" w:type="dxa"/>
            <w:vMerge/>
          </w:tcPr>
          <w:p w14:paraId="0992C100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E02DD5D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EF313C0" w14:textId="77777777" w:rsidR="00667329" w:rsidRDefault="00667329" w:rsidP="009C2411"/>
        </w:tc>
        <w:tc>
          <w:tcPr>
            <w:tcW w:w="180" w:type="dxa"/>
          </w:tcPr>
          <w:p w14:paraId="3E4973DB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22EE80DC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5CCF9EBA" w14:textId="77777777" w:rsidTr="00AD0D32">
        <w:trPr>
          <w:trHeight w:val="720"/>
        </w:trPr>
        <w:tc>
          <w:tcPr>
            <w:tcW w:w="10080" w:type="dxa"/>
            <w:gridSpan w:val="8"/>
          </w:tcPr>
          <w:p w14:paraId="48B181DC" w14:textId="77777777" w:rsidR="00AD0D32" w:rsidRPr="00AD0D32" w:rsidRDefault="00AD0D32" w:rsidP="00AD0D32"/>
        </w:tc>
      </w:tr>
      <w:tr w:rsidR="00667329" w14:paraId="0C8B3661" w14:textId="77777777" w:rsidTr="00AD0D32">
        <w:trPr>
          <w:trHeight w:val="907"/>
        </w:trPr>
        <w:tc>
          <w:tcPr>
            <w:tcW w:w="10080" w:type="dxa"/>
            <w:gridSpan w:val="8"/>
          </w:tcPr>
          <w:p w14:paraId="24091C30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C70A01DF6B554C4AA736806E71A503F0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093F1C54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53B1F204" w14:textId="69939448" w:rsidR="00313CEB" w:rsidRDefault="00862DF4" w:rsidP="00DE759B">
            <w:pPr>
              <w:pStyle w:val="Heading3"/>
            </w:pPr>
            <w:r>
              <w:t>june 2026</w:t>
            </w:r>
          </w:p>
        </w:tc>
        <w:tc>
          <w:tcPr>
            <w:tcW w:w="540" w:type="dxa"/>
            <w:gridSpan w:val="2"/>
          </w:tcPr>
          <w:p w14:paraId="6C9E67EE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B9671DA" wp14:editId="659A8F7C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EC8144A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406058F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460FE83C" w14:textId="16D9E5E4" w:rsidR="00313CEB" w:rsidRPr="004823C2" w:rsidRDefault="00862DF4" w:rsidP="00667329">
            <w:pPr>
              <w:pStyle w:val="Heading2"/>
            </w:pPr>
            <w:r>
              <w:t>Bachelor’s of information system from bahirdar university</w:t>
            </w:r>
          </w:p>
          <w:p w14:paraId="6B4D22DB" w14:textId="7B349502" w:rsidR="00313CEB" w:rsidRPr="005579C9" w:rsidRDefault="00457AA3" w:rsidP="00457AA3">
            <w:r>
              <w:t xml:space="preserve"> </w:t>
            </w:r>
            <w:r w:rsidR="00170E1F" w:rsidRPr="00170E1F">
              <w:t>Studied Information Systems with a focus on full-stack development, IT operations, and cybersecurity, gaining practical experience through projects and internships.</w:t>
            </w:r>
          </w:p>
        </w:tc>
      </w:tr>
      <w:tr w:rsidR="00313CEB" w14:paraId="32D5CB45" w14:textId="77777777" w:rsidTr="00667329">
        <w:trPr>
          <w:trHeight w:val="783"/>
        </w:trPr>
        <w:tc>
          <w:tcPr>
            <w:tcW w:w="1260" w:type="dxa"/>
            <w:vMerge/>
          </w:tcPr>
          <w:p w14:paraId="552E843A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4938A5F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B304E87" w14:textId="77777777" w:rsidR="00313CEB" w:rsidRDefault="00313CEB" w:rsidP="009C2411"/>
        </w:tc>
        <w:tc>
          <w:tcPr>
            <w:tcW w:w="180" w:type="dxa"/>
          </w:tcPr>
          <w:p w14:paraId="67418029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56DE8D0B" w14:textId="77777777" w:rsidR="00313CEB" w:rsidRPr="005579C9" w:rsidRDefault="00313CEB" w:rsidP="00DE759B"/>
        </w:tc>
      </w:tr>
      <w:tr w:rsidR="00313CEB" w14:paraId="1DFE9B25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4EE3DB99" w14:textId="4D64C49E" w:rsidR="00313CEB" w:rsidRDefault="00862DF4" w:rsidP="00DE759B">
            <w:pPr>
              <w:pStyle w:val="Heading3"/>
            </w:pPr>
            <w:r>
              <w:t>dec 2025</w:t>
            </w:r>
          </w:p>
        </w:tc>
        <w:tc>
          <w:tcPr>
            <w:tcW w:w="540" w:type="dxa"/>
            <w:gridSpan w:val="2"/>
          </w:tcPr>
          <w:p w14:paraId="166C6C01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57F7956" wp14:editId="365ECAA9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ADB9340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87819A9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127D442F" w14:textId="1F0EF460" w:rsidR="00313CEB" w:rsidRPr="004823C2" w:rsidRDefault="00862DF4" w:rsidP="00DE759B">
            <w:pPr>
              <w:pStyle w:val="Heading2"/>
            </w:pPr>
            <w:r>
              <w:t>Cirtificated from cisco networking company</w:t>
            </w:r>
          </w:p>
          <w:p w14:paraId="6AAD861B" w14:textId="3B434B6B" w:rsidR="00313CEB" w:rsidRPr="005579C9" w:rsidRDefault="00170E1F" w:rsidP="00DE759B">
            <w:r w:rsidRPr="00170E1F">
              <w:t>Gained practical knowledge in networking fundamentals, network configuration, and basic IT infrastructure management.</w:t>
            </w:r>
          </w:p>
        </w:tc>
      </w:tr>
      <w:tr w:rsidR="00313CEB" w14:paraId="02FF630E" w14:textId="77777777" w:rsidTr="00667329">
        <w:trPr>
          <w:trHeight w:val="783"/>
        </w:trPr>
        <w:tc>
          <w:tcPr>
            <w:tcW w:w="1260" w:type="dxa"/>
            <w:vMerge/>
          </w:tcPr>
          <w:p w14:paraId="4B928C0B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0136547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321221F" w14:textId="77777777" w:rsidR="00313CEB" w:rsidRDefault="00313CEB" w:rsidP="009C2411"/>
        </w:tc>
        <w:tc>
          <w:tcPr>
            <w:tcW w:w="180" w:type="dxa"/>
          </w:tcPr>
          <w:p w14:paraId="7926C41E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5F3EB054" w14:textId="77777777" w:rsidR="00313CEB" w:rsidRPr="005579C9" w:rsidRDefault="00313CEB" w:rsidP="00DE759B"/>
        </w:tc>
      </w:tr>
      <w:tr w:rsidR="00AD0D32" w:rsidRPr="00AD0D32" w14:paraId="67464763" w14:textId="77777777" w:rsidTr="00AD0D32">
        <w:trPr>
          <w:trHeight w:val="432"/>
        </w:trPr>
        <w:tc>
          <w:tcPr>
            <w:tcW w:w="10080" w:type="dxa"/>
            <w:gridSpan w:val="8"/>
          </w:tcPr>
          <w:p w14:paraId="1A87D014" w14:textId="77777777" w:rsidR="00AD0D32" w:rsidRPr="00AD0D32" w:rsidRDefault="00AD0D32" w:rsidP="00AD0D32"/>
        </w:tc>
      </w:tr>
      <w:tr w:rsidR="006307EA" w14:paraId="4BC394F1" w14:textId="77777777" w:rsidTr="00AD0D32">
        <w:trPr>
          <w:trHeight w:val="907"/>
        </w:trPr>
        <w:tc>
          <w:tcPr>
            <w:tcW w:w="5040" w:type="dxa"/>
            <w:gridSpan w:val="6"/>
          </w:tcPr>
          <w:p w14:paraId="0E2D93AF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26D7E1D3DAF34BABAE62CE84DA0AB84B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05875793" w14:textId="77777777" w:rsidR="006307EA" w:rsidRPr="005579C9" w:rsidRDefault="006307EA" w:rsidP="00AD0D32"/>
        </w:tc>
        <w:tc>
          <w:tcPr>
            <w:tcW w:w="4770" w:type="dxa"/>
          </w:tcPr>
          <w:p w14:paraId="34376251" w14:textId="4B880F5D" w:rsidR="006307EA" w:rsidRPr="005579C9" w:rsidRDefault="006307EA" w:rsidP="00AD0D32">
            <w:pPr>
              <w:pStyle w:val="Heading1"/>
            </w:pPr>
          </w:p>
        </w:tc>
      </w:tr>
      <w:tr w:rsidR="006307EA" w14:paraId="5BC3A184" w14:textId="77777777" w:rsidTr="006307EA">
        <w:trPr>
          <w:trHeight w:val="783"/>
        </w:trPr>
        <w:tc>
          <w:tcPr>
            <w:tcW w:w="5040" w:type="dxa"/>
            <w:gridSpan w:val="6"/>
          </w:tcPr>
          <w:p w14:paraId="0A4D457D" w14:textId="77777777" w:rsidR="00791CAA" w:rsidRPr="00791CAA" w:rsidRDefault="00791CAA" w:rsidP="00791CAA">
            <w:pPr>
              <w:pStyle w:val="ListBullet"/>
              <w:numPr>
                <w:ilvl w:val="0"/>
                <w:numId w:val="0"/>
              </w:numPr>
            </w:pPr>
            <w:r w:rsidRPr="00791CAA">
              <w:rPr>
                <w:b/>
                <w:bCs/>
              </w:rPr>
              <w:t>Technical Skills:</w:t>
            </w:r>
          </w:p>
          <w:p w14:paraId="516F7D6A" w14:textId="77777777" w:rsidR="00791CAA" w:rsidRPr="00791CAA" w:rsidRDefault="00791CAA" w:rsidP="00791CAA">
            <w:pPr>
              <w:pStyle w:val="ListBullet"/>
            </w:pPr>
            <w:r w:rsidRPr="00791CAA">
              <w:rPr>
                <w:b/>
                <w:bCs/>
              </w:rPr>
              <w:t>Programming &amp; Development:</w:t>
            </w:r>
            <w:r w:rsidRPr="00791CAA">
              <w:t xml:space="preserve"> JavaScript, Python, HTML, CSS, React, Node.js</w:t>
            </w:r>
          </w:p>
          <w:p w14:paraId="3D2B1D68" w14:textId="77777777" w:rsidR="00791CAA" w:rsidRPr="00791CAA" w:rsidRDefault="00791CAA" w:rsidP="00791CAA">
            <w:pPr>
              <w:pStyle w:val="ListBullet"/>
            </w:pPr>
            <w:r w:rsidRPr="00791CAA">
              <w:rPr>
                <w:b/>
                <w:bCs/>
              </w:rPr>
              <w:t>Databases:</w:t>
            </w:r>
            <w:r w:rsidRPr="00791CAA">
              <w:t xml:space="preserve"> MySQL, MongoDB</w:t>
            </w:r>
          </w:p>
          <w:p w14:paraId="3A13E6B7" w14:textId="77777777" w:rsidR="00791CAA" w:rsidRPr="00791CAA" w:rsidRDefault="00791CAA" w:rsidP="00791CAA">
            <w:pPr>
              <w:pStyle w:val="ListBullet"/>
            </w:pPr>
            <w:r w:rsidRPr="00791CAA">
              <w:rPr>
                <w:b/>
                <w:bCs/>
              </w:rPr>
              <w:t>Tools &amp; Platforms:</w:t>
            </w:r>
            <w:r w:rsidRPr="00791CAA">
              <w:t xml:space="preserve"> Git/GitHub, VS Code, Linux</w:t>
            </w:r>
          </w:p>
          <w:p w14:paraId="2886BC58" w14:textId="77777777" w:rsidR="00791CAA" w:rsidRPr="00791CAA" w:rsidRDefault="00791CAA" w:rsidP="00791CAA">
            <w:pPr>
              <w:pStyle w:val="ListBullet"/>
            </w:pPr>
            <w:r w:rsidRPr="00791CAA">
              <w:rPr>
                <w:b/>
                <w:bCs/>
              </w:rPr>
              <w:t>Cybersecurity &amp; IT:</w:t>
            </w:r>
            <w:r w:rsidRPr="00791CAA">
              <w:t xml:space="preserve"> Basic cybersecurity practices, system troubleshooting, network support</w:t>
            </w:r>
          </w:p>
          <w:p w14:paraId="49E514C6" w14:textId="3FECBEBD" w:rsidR="006307EA" w:rsidRPr="005579C9" w:rsidRDefault="006307EA" w:rsidP="00791CAA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70" w:type="dxa"/>
          </w:tcPr>
          <w:p w14:paraId="745AD4DB" w14:textId="77777777" w:rsidR="006307EA" w:rsidRPr="006E1507" w:rsidRDefault="006307EA" w:rsidP="00DE759B"/>
        </w:tc>
        <w:tc>
          <w:tcPr>
            <w:tcW w:w="4770" w:type="dxa"/>
          </w:tcPr>
          <w:p w14:paraId="2BE3FBE8" w14:textId="77777777" w:rsidR="00791CAA" w:rsidRPr="00791CAA" w:rsidRDefault="00791CAA" w:rsidP="00791CAA">
            <w:r w:rsidRPr="00791CAA">
              <w:rPr>
                <w:b/>
                <w:bCs/>
              </w:rPr>
              <w:t>Professional Skills:</w:t>
            </w:r>
          </w:p>
          <w:p w14:paraId="6443AFAC" w14:textId="77777777" w:rsidR="00791CAA" w:rsidRPr="00791CAA" w:rsidRDefault="00791CAA" w:rsidP="00791CAA">
            <w:pPr>
              <w:numPr>
                <w:ilvl w:val="0"/>
                <w:numId w:val="9"/>
              </w:numPr>
            </w:pPr>
            <w:r w:rsidRPr="00791CAA">
              <w:t>Effective communication (verbal &amp; written)</w:t>
            </w:r>
          </w:p>
          <w:p w14:paraId="13B742C3" w14:textId="77777777" w:rsidR="00791CAA" w:rsidRPr="00791CAA" w:rsidRDefault="00791CAA" w:rsidP="00791CAA">
            <w:pPr>
              <w:numPr>
                <w:ilvl w:val="0"/>
                <w:numId w:val="9"/>
              </w:numPr>
            </w:pPr>
            <w:r w:rsidRPr="00791CAA">
              <w:t>Project management and collaboration</w:t>
            </w:r>
          </w:p>
          <w:p w14:paraId="7888EE2E" w14:textId="77777777" w:rsidR="00791CAA" w:rsidRPr="00791CAA" w:rsidRDefault="00791CAA" w:rsidP="00791CAA">
            <w:pPr>
              <w:numPr>
                <w:ilvl w:val="0"/>
                <w:numId w:val="9"/>
              </w:numPr>
            </w:pPr>
            <w:r w:rsidRPr="00791CAA">
              <w:t>Analytical thinking and process optimization</w:t>
            </w:r>
          </w:p>
          <w:p w14:paraId="38265585" w14:textId="77777777" w:rsidR="00791CAA" w:rsidRDefault="00791CAA" w:rsidP="00791CAA">
            <w:pPr>
              <w:numPr>
                <w:ilvl w:val="0"/>
                <w:numId w:val="9"/>
              </w:numPr>
            </w:pPr>
            <w:r w:rsidRPr="00791CAA">
              <w:t>Ability to learn and adapt quickly in fast-paced environments</w:t>
            </w:r>
          </w:p>
          <w:p w14:paraId="619A936F" w14:textId="04AAEC04" w:rsidR="00791CAA" w:rsidRPr="00791CAA" w:rsidRDefault="00791CAA" w:rsidP="00791CAA">
            <w:r w:rsidRPr="00791CAA">
              <w:rPr>
                <w:b/>
                <w:bCs/>
              </w:rPr>
              <w:t>Other:</w:t>
            </w:r>
            <w:r w:rsidRPr="00791CAA">
              <w:t xml:space="preserve"> Problem-solving, debugging, attention to detail, teamwork</w:t>
            </w:r>
          </w:p>
          <w:p w14:paraId="5BA4C919" w14:textId="47B5FE27" w:rsidR="006307EA" w:rsidRPr="005579C9" w:rsidRDefault="006307EA" w:rsidP="00DE759B"/>
        </w:tc>
      </w:tr>
    </w:tbl>
    <w:p w14:paraId="7B183232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2B202" w14:textId="77777777" w:rsidR="00F17DCC" w:rsidRDefault="00F17DCC" w:rsidP="003D42E9">
      <w:r>
        <w:separator/>
      </w:r>
    </w:p>
  </w:endnote>
  <w:endnote w:type="continuationSeparator" w:id="0">
    <w:p w14:paraId="196D7765" w14:textId="77777777" w:rsidR="00F17DCC" w:rsidRDefault="00F17DCC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22100" w14:textId="77777777" w:rsidR="00F17DCC" w:rsidRDefault="00F17DCC" w:rsidP="003D42E9">
      <w:r>
        <w:separator/>
      </w:r>
    </w:p>
  </w:footnote>
  <w:footnote w:type="continuationSeparator" w:id="0">
    <w:p w14:paraId="1C796B96" w14:textId="77777777" w:rsidR="00F17DCC" w:rsidRDefault="00F17DCC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94CE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33A35"/>
    <w:multiLevelType w:val="multilevel"/>
    <w:tmpl w:val="86D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10F6"/>
    <w:multiLevelType w:val="multilevel"/>
    <w:tmpl w:val="D31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6581C"/>
    <w:multiLevelType w:val="hybridMultilevel"/>
    <w:tmpl w:val="F5A09F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93256"/>
    <w:multiLevelType w:val="multilevel"/>
    <w:tmpl w:val="845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70AD3"/>
    <w:multiLevelType w:val="hybridMultilevel"/>
    <w:tmpl w:val="F3709E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93ED8"/>
    <w:multiLevelType w:val="hybridMultilevel"/>
    <w:tmpl w:val="12E8B07E"/>
    <w:lvl w:ilvl="0" w:tplc="F2DA480A">
      <w:numFmt w:val="bullet"/>
      <w:lvlText w:val="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2"/>
  </w:num>
  <w:num w:numId="2" w16cid:durableId="1210998015">
    <w:abstractNumId w:val="3"/>
  </w:num>
  <w:num w:numId="3" w16cid:durableId="794912171">
    <w:abstractNumId w:val="0"/>
  </w:num>
  <w:num w:numId="4" w16cid:durableId="1036396071">
    <w:abstractNumId w:val="5"/>
  </w:num>
  <w:num w:numId="5" w16cid:durableId="74056689">
    <w:abstractNumId w:val="7"/>
  </w:num>
  <w:num w:numId="6" w16cid:durableId="1491672565">
    <w:abstractNumId w:val="8"/>
  </w:num>
  <w:num w:numId="7" w16cid:durableId="917059391">
    <w:abstractNumId w:val="6"/>
  </w:num>
  <w:num w:numId="8" w16cid:durableId="1106462331">
    <w:abstractNumId w:val="4"/>
  </w:num>
  <w:num w:numId="9" w16cid:durableId="995258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D8"/>
    <w:rsid w:val="000761F2"/>
    <w:rsid w:val="000D60A5"/>
    <w:rsid w:val="000E055C"/>
    <w:rsid w:val="001501EA"/>
    <w:rsid w:val="00170E1F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6D4993"/>
    <w:rsid w:val="00713365"/>
    <w:rsid w:val="00724932"/>
    <w:rsid w:val="00744959"/>
    <w:rsid w:val="00791CAA"/>
    <w:rsid w:val="007B67D3"/>
    <w:rsid w:val="008038BB"/>
    <w:rsid w:val="008543EA"/>
    <w:rsid w:val="00862DF4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832BD"/>
    <w:rsid w:val="00D51E18"/>
    <w:rsid w:val="00D7168E"/>
    <w:rsid w:val="00DB62D8"/>
    <w:rsid w:val="00DE759B"/>
    <w:rsid w:val="00E0696E"/>
    <w:rsid w:val="00EA62A2"/>
    <w:rsid w:val="00EB6FE0"/>
    <w:rsid w:val="00EC5D87"/>
    <w:rsid w:val="00EE4AD0"/>
    <w:rsid w:val="00F17DCC"/>
    <w:rsid w:val="00F85A56"/>
    <w:rsid w:val="00F96D85"/>
    <w:rsid w:val="00FA4408"/>
    <w:rsid w:val="00FB0432"/>
    <w:rsid w:val="00FC6625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4426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character" w:styleId="Strong">
    <w:name w:val="Strong"/>
    <w:basedOn w:val="DefaultParagraphFont"/>
    <w:uiPriority w:val="22"/>
    <w:qFormat/>
    <w:rsid w:val="00FF3FC7"/>
    <w:rPr>
      <w:b/>
      <w:bCs/>
    </w:rPr>
  </w:style>
  <w:style w:type="character" w:styleId="Emphasis">
    <w:name w:val="Emphasis"/>
    <w:basedOn w:val="DefaultParagraphFont"/>
    <w:uiPriority w:val="20"/>
    <w:qFormat/>
    <w:rsid w:val="00FF3FC7"/>
    <w:rPr>
      <w:i/>
      <w:iCs/>
    </w:rPr>
  </w:style>
  <w:style w:type="paragraph" w:styleId="ListParagraph">
    <w:name w:val="List Paragraph"/>
    <w:basedOn w:val="Normal"/>
    <w:uiPriority w:val="34"/>
    <w:semiHidden/>
    <w:rsid w:val="00FF3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B3F86D13-9B68-4FC7-AB60-3CC56642BDD3%7d\%7b62EBA7E5-7FC5-41AD-9979-7EAF7C8E212C%7dTFa9c0dd13-d04c-48e2-9dfe-0bb02e3ad10ebb448ae5_win32-f303c99219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9866404715482CB65968893124E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BC664-439F-43A4-835E-762C0C4F230C}"/>
      </w:docPartPr>
      <w:docPartBody>
        <w:p w:rsidR="00000000" w:rsidRDefault="00000000">
          <w:pPr>
            <w:pStyle w:val="D49866404715482CB65968893124E025"/>
          </w:pPr>
          <w:r w:rsidRPr="00CF1A49">
            <w:t>Experience</w:t>
          </w:r>
        </w:p>
      </w:docPartBody>
    </w:docPart>
    <w:docPart>
      <w:docPartPr>
        <w:name w:val="8897EB667AA74B848244DA0494F07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33402-1E1A-4205-9F66-D6DF3005DB5D}"/>
      </w:docPartPr>
      <w:docPartBody>
        <w:p w:rsidR="00000000" w:rsidRDefault="00000000">
          <w:pPr>
            <w:pStyle w:val="8897EB667AA74B848244DA0494F07DFE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C70A01DF6B554C4AA736806E71A50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E0293-B07C-467A-B4B7-E2DB429314DA}"/>
      </w:docPartPr>
      <w:docPartBody>
        <w:p w:rsidR="00000000" w:rsidRDefault="00000000">
          <w:pPr>
            <w:pStyle w:val="C70A01DF6B554C4AA736806E71A503F0"/>
          </w:pPr>
          <w:r w:rsidRPr="00CF1A49">
            <w:t>Education</w:t>
          </w:r>
        </w:p>
      </w:docPartBody>
    </w:docPart>
    <w:docPart>
      <w:docPartPr>
        <w:name w:val="26D7E1D3DAF34BABAE62CE84DA0AB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E19CA-78BA-4F1E-8F4A-DC7AFA744C2B}"/>
      </w:docPartPr>
      <w:docPartBody>
        <w:p w:rsidR="00000000" w:rsidRDefault="00000000">
          <w:pPr>
            <w:pStyle w:val="26D7E1D3DAF34BABAE62CE84DA0AB84B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1C"/>
    <w:rsid w:val="001501EA"/>
    <w:rsid w:val="0053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12CBE17DFC4EA397261AB64DF54974">
    <w:name w:val="A012CBE17DFC4EA397261AB64DF54974"/>
  </w:style>
  <w:style w:type="paragraph" w:customStyle="1" w:styleId="84A6856999024B99863C5EBDBED7A464">
    <w:name w:val="84A6856999024B99863C5EBDBED7A464"/>
  </w:style>
  <w:style w:type="paragraph" w:customStyle="1" w:styleId="D8BBF10515E14F5CB495FEF342269CED">
    <w:name w:val="D8BBF10515E14F5CB495FEF342269CED"/>
  </w:style>
  <w:style w:type="paragraph" w:customStyle="1" w:styleId="16DC1B627FFA4BD2B2530F3AD0300793">
    <w:name w:val="16DC1B627FFA4BD2B2530F3AD0300793"/>
  </w:style>
  <w:style w:type="paragraph" w:customStyle="1" w:styleId="AF0BD395D8CF43C6A10BAF31836998DE">
    <w:name w:val="AF0BD395D8CF43C6A10BAF31836998DE"/>
  </w:style>
  <w:style w:type="paragraph" w:customStyle="1" w:styleId="5E8DB31FC6964757B15DE950FC5FE43E">
    <w:name w:val="5E8DB31FC6964757B15DE950FC5FE43E"/>
  </w:style>
  <w:style w:type="paragraph" w:customStyle="1" w:styleId="D49866404715482CB65968893124E025">
    <w:name w:val="D49866404715482CB65968893124E025"/>
  </w:style>
  <w:style w:type="paragraph" w:customStyle="1" w:styleId="628D1F6395E848FF888F3975DDB82FCF">
    <w:name w:val="628D1F6395E848FF888F3975DDB82FCF"/>
  </w:style>
  <w:style w:type="paragraph" w:customStyle="1" w:styleId="47971228956243BB9BF886845458B8E8">
    <w:name w:val="47971228956243BB9BF886845458B8E8"/>
  </w:style>
  <w:style w:type="paragraph" w:customStyle="1" w:styleId="92F90703A508420D9F12A55A97437E4A">
    <w:name w:val="92F90703A508420D9F12A55A97437E4A"/>
  </w:style>
  <w:style w:type="paragraph" w:customStyle="1" w:styleId="8897EB667AA74B848244DA0494F07DFE">
    <w:name w:val="8897EB667AA74B848244DA0494F07DFE"/>
  </w:style>
  <w:style w:type="paragraph" w:customStyle="1" w:styleId="A679B8D2749A407E966F919B5733018F">
    <w:name w:val="A679B8D2749A407E966F919B5733018F"/>
  </w:style>
  <w:style w:type="paragraph" w:customStyle="1" w:styleId="E2D54E28D3A9464682A0101EBA42219B">
    <w:name w:val="E2D54E28D3A9464682A0101EBA42219B"/>
  </w:style>
  <w:style w:type="paragraph" w:customStyle="1" w:styleId="C70A01DF6B554C4AA736806E71A503F0">
    <w:name w:val="C70A01DF6B554C4AA736806E71A503F0"/>
  </w:style>
  <w:style w:type="paragraph" w:customStyle="1" w:styleId="368573D2DC724B028FD78AB499E9EDF2">
    <w:name w:val="368573D2DC724B028FD78AB499E9EDF2"/>
  </w:style>
  <w:style w:type="paragraph" w:customStyle="1" w:styleId="592EF98F3AA84ACEA545BCD7BE7B93E4">
    <w:name w:val="592EF98F3AA84ACEA545BCD7BE7B93E4"/>
  </w:style>
  <w:style w:type="paragraph" w:customStyle="1" w:styleId="A138BFCBFC8744289424072AB5818161">
    <w:name w:val="A138BFCBFC8744289424072AB5818161"/>
  </w:style>
  <w:style w:type="paragraph" w:customStyle="1" w:styleId="7669B4F341754D4BA013DCB761585A05">
    <w:name w:val="7669B4F341754D4BA013DCB761585A05"/>
  </w:style>
  <w:style w:type="paragraph" w:customStyle="1" w:styleId="B4D59068FB9C40348FA9D350820868D9">
    <w:name w:val="B4D59068FB9C40348FA9D350820868D9"/>
  </w:style>
  <w:style w:type="paragraph" w:customStyle="1" w:styleId="581512845D424082B03A157C68DAF1E4">
    <w:name w:val="581512845D424082B03A157C68DAF1E4"/>
  </w:style>
  <w:style w:type="paragraph" w:customStyle="1" w:styleId="26D7E1D3DAF34BABAE62CE84DA0AB84B">
    <w:name w:val="26D7E1D3DAF34BABAE62CE84DA0AB84B"/>
  </w:style>
  <w:style w:type="paragraph" w:customStyle="1" w:styleId="CAA27449A6C1465EAA9A7591E596F99A">
    <w:name w:val="CAA27449A6C1465EAA9A7591E596F99A"/>
  </w:style>
  <w:style w:type="paragraph" w:customStyle="1" w:styleId="95E3985C6F774622A0F513DB65250D8F">
    <w:name w:val="95E3985C6F774622A0F513DB65250D8F"/>
  </w:style>
  <w:style w:type="paragraph" w:customStyle="1" w:styleId="5AF8F4F688A84F68B452CDDF055AA1D6">
    <w:name w:val="5AF8F4F688A84F68B452CDDF055AA1D6"/>
  </w:style>
  <w:style w:type="paragraph" w:customStyle="1" w:styleId="23D589D942534304B1104EB11212B7A6">
    <w:name w:val="23D589D942534304B1104EB11212B7A6"/>
  </w:style>
  <w:style w:type="paragraph" w:customStyle="1" w:styleId="BF07A3BCD8F241AF8FAA57EB188E5793">
    <w:name w:val="BF07A3BCD8F241AF8FAA57EB188E5793"/>
  </w:style>
  <w:style w:type="paragraph" w:customStyle="1" w:styleId="19AF882D3FB24FB68B6C99CD788D7984">
    <w:name w:val="19AF882D3FB24FB68B6C99CD788D79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{62EBA7E5-7FC5-41AD-9979-7EAF7C8E212C}TFa9c0dd13-d04c-48e2-9dfe-0bb02e3ad10ebb448ae5_win32-f303c992199c.dotx</Template>
  <TotalTime>0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2025-11-06T18:45:00Z</dcterms:created>
  <dcterms:modified xsi:type="dcterms:W3CDTF">2025-11-06T19:36:00Z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